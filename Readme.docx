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29A5" w14:textId="77777777" w:rsidR="00213695" w:rsidRPr="00213695" w:rsidRDefault="00213695" w:rsidP="00213695">
      <w:pPr>
        <w:rPr>
          <w:b/>
          <w:bCs/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NYC Transportation &amp; Weather Data Pipeline </w:t>
      </w:r>
    </w:p>
    <w:p w14:paraId="0F04575E" w14:textId="77777777" w:rsidR="00213695" w:rsidRPr="00213695" w:rsidRDefault="00213695" w:rsidP="00213695">
      <w:pPr>
        <w:rPr>
          <w:b/>
          <w:bCs/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Project Overview</w:t>
      </w:r>
    </w:p>
    <w:p w14:paraId="34985C02" w14:textId="77777777" w:rsidR="00213695" w:rsidRPr="00213695" w:rsidRDefault="00213695" w:rsidP="00213695">
      <w:p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 xml:space="preserve">This project is an end-to-end data engineering pipeline designed to </w:t>
      </w:r>
      <w:proofErr w:type="spellStart"/>
      <w:r w:rsidRPr="00213695">
        <w:rPr>
          <w:sz w:val="24"/>
          <w:szCs w:val="24"/>
          <w:lang w:val="en-DK"/>
        </w:rPr>
        <w:t>analyze</w:t>
      </w:r>
      <w:proofErr w:type="spellEnd"/>
      <w:r w:rsidRPr="00213695">
        <w:rPr>
          <w:sz w:val="24"/>
          <w:szCs w:val="24"/>
          <w:lang w:val="en-DK"/>
        </w:rPr>
        <w:t xml:space="preserve"> the relationship between weather conditions and transportation demand in New York City.</w:t>
      </w:r>
    </w:p>
    <w:p w14:paraId="540E8EAB" w14:textId="77777777" w:rsidR="00213695" w:rsidRPr="00213695" w:rsidRDefault="00213695" w:rsidP="00213695">
      <w:p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 xml:space="preserve">The goal was to determine how weather factors like temperature and precipitation impact the usage of </w:t>
      </w:r>
      <w:r w:rsidRPr="00213695">
        <w:rPr>
          <w:b/>
          <w:bCs/>
          <w:sz w:val="24"/>
          <w:szCs w:val="24"/>
          <w:lang w:val="en-DK"/>
        </w:rPr>
        <w:t>Citi Bikes</w:t>
      </w:r>
      <w:r w:rsidRPr="00213695">
        <w:rPr>
          <w:sz w:val="24"/>
          <w:szCs w:val="24"/>
          <w:lang w:val="en-DK"/>
        </w:rPr>
        <w:t xml:space="preserve"> versus </w:t>
      </w:r>
      <w:r w:rsidRPr="00213695">
        <w:rPr>
          <w:b/>
          <w:bCs/>
          <w:sz w:val="24"/>
          <w:szCs w:val="24"/>
          <w:lang w:val="en-DK"/>
        </w:rPr>
        <w:t>Yellow Taxis</w:t>
      </w:r>
      <w:r w:rsidRPr="00213695">
        <w:rPr>
          <w:sz w:val="24"/>
          <w:szCs w:val="24"/>
          <w:lang w:val="en-DK"/>
        </w:rPr>
        <w:t xml:space="preserve">. The pipeline ingests raw data from diverse sources, processes it through a modern </w:t>
      </w:r>
      <w:r w:rsidRPr="00213695">
        <w:rPr>
          <w:b/>
          <w:bCs/>
          <w:sz w:val="24"/>
          <w:szCs w:val="24"/>
          <w:lang w:val="en-DK"/>
        </w:rPr>
        <w:t>Medallion Architecture</w:t>
      </w:r>
      <w:r w:rsidRPr="00213695">
        <w:rPr>
          <w:sz w:val="24"/>
          <w:szCs w:val="24"/>
          <w:lang w:val="en-DK"/>
        </w:rPr>
        <w:t xml:space="preserve"> using </w:t>
      </w:r>
      <w:proofErr w:type="spellStart"/>
      <w:r w:rsidRPr="00213695">
        <w:rPr>
          <w:b/>
          <w:bCs/>
          <w:sz w:val="24"/>
          <w:szCs w:val="24"/>
          <w:lang w:val="en-DK"/>
        </w:rPr>
        <w:t>dbt</w:t>
      </w:r>
      <w:proofErr w:type="spellEnd"/>
      <w:r w:rsidRPr="00213695">
        <w:rPr>
          <w:sz w:val="24"/>
          <w:szCs w:val="24"/>
          <w:lang w:val="en-DK"/>
        </w:rPr>
        <w:t xml:space="preserve"> and </w:t>
      </w:r>
      <w:r w:rsidRPr="00213695">
        <w:rPr>
          <w:b/>
          <w:bCs/>
          <w:sz w:val="24"/>
          <w:szCs w:val="24"/>
          <w:lang w:val="en-DK"/>
        </w:rPr>
        <w:t>Databricks</w:t>
      </w:r>
      <w:r w:rsidRPr="00213695">
        <w:rPr>
          <w:sz w:val="24"/>
          <w:szCs w:val="24"/>
          <w:lang w:val="en-DK"/>
        </w:rPr>
        <w:t>, and culminates in an interactive dashboard and a predictive machine learning model.</w:t>
      </w:r>
    </w:p>
    <w:p w14:paraId="4D841D12" w14:textId="77777777" w:rsidR="00213695" w:rsidRPr="00213695" w:rsidRDefault="00213695" w:rsidP="00213695">
      <w:pPr>
        <w:rPr>
          <w:b/>
          <w:bCs/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Architecture</w:t>
      </w:r>
    </w:p>
    <w:p w14:paraId="605C2B68" w14:textId="77777777" w:rsidR="00213695" w:rsidRPr="00213695" w:rsidRDefault="00213695" w:rsidP="00213695">
      <w:p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>The pipeline follows a linear flow from ingestion to insight, orchestrated seamlessly in the cloud.</w:t>
      </w:r>
    </w:p>
    <w:p w14:paraId="4AFA15E3" w14:textId="77777777" w:rsidR="00213695" w:rsidRPr="00213695" w:rsidRDefault="00213695" w:rsidP="00213695">
      <w:pPr>
        <w:numPr>
          <w:ilvl w:val="0"/>
          <w:numId w:val="1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Extraction:</w:t>
      </w:r>
      <w:r w:rsidRPr="00213695">
        <w:rPr>
          <w:sz w:val="24"/>
          <w:szCs w:val="24"/>
          <w:lang w:val="en-DK"/>
        </w:rPr>
        <w:t xml:space="preserve"> Python scripts fetch raw data from external APIs and public S3 buckets.</w:t>
      </w:r>
    </w:p>
    <w:p w14:paraId="77268EE3" w14:textId="77777777" w:rsidR="00213695" w:rsidRPr="00213695" w:rsidRDefault="00213695" w:rsidP="00213695">
      <w:pPr>
        <w:numPr>
          <w:ilvl w:val="0"/>
          <w:numId w:val="1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Loading:</w:t>
      </w:r>
      <w:r w:rsidRPr="00213695">
        <w:rPr>
          <w:sz w:val="24"/>
          <w:szCs w:val="24"/>
          <w:lang w:val="en-DK"/>
        </w:rPr>
        <w:t xml:space="preserve"> Data is uploaded to </w:t>
      </w:r>
      <w:r w:rsidRPr="00213695">
        <w:rPr>
          <w:b/>
          <w:bCs/>
          <w:sz w:val="24"/>
          <w:szCs w:val="24"/>
          <w:lang w:val="en-DK"/>
        </w:rPr>
        <w:t xml:space="preserve">Databricks Unity </w:t>
      </w:r>
      <w:proofErr w:type="spellStart"/>
      <w:r w:rsidRPr="00213695">
        <w:rPr>
          <w:b/>
          <w:bCs/>
          <w:sz w:val="24"/>
          <w:szCs w:val="24"/>
          <w:lang w:val="en-DK"/>
        </w:rPr>
        <w:t>Catalog</w:t>
      </w:r>
      <w:proofErr w:type="spellEnd"/>
      <w:r w:rsidRPr="00213695">
        <w:rPr>
          <w:b/>
          <w:bCs/>
          <w:sz w:val="24"/>
          <w:szCs w:val="24"/>
          <w:lang w:val="en-DK"/>
        </w:rPr>
        <w:t xml:space="preserve"> Volumes</w:t>
      </w:r>
      <w:r w:rsidRPr="00213695">
        <w:rPr>
          <w:sz w:val="24"/>
          <w:szCs w:val="24"/>
          <w:lang w:val="en-DK"/>
        </w:rPr>
        <w:t xml:space="preserve"> (Bronze Layer).</w:t>
      </w:r>
    </w:p>
    <w:p w14:paraId="1D448A1C" w14:textId="77777777" w:rsidR="00213695" w:rsidRPr="00213695" w:rsidRDefault="00213695" w:rsidP="00213695">
      <w:pPr>
        <w:numPr>
          <w:ilvl w:val="0"/>
          <w:numId w:val="1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Transformation:</w:t>
      </w:r>
      <w:r w:rsidRPr="00213695">
        <w:rPr>
          <w:sz w:val="24"/>
          <w:szCs w:val="24"/>
          <w:lang w:val="en-DK"/>
        </w:rPr>
        <w:t xml:space="preserve"> </w:t>
      </w:r>
      <w:proofErr w:type="spellStart"/>
      <w:r w:rsidRPr="00213695">
        <w:rPr>
          <w:b/>
          <w:bCs/>
          <w:sz w:val="24"/>
          <w:szCs w:val="24"/>
          <w:lang w:val="en-DK"/>
        </w:rPr>
        <w:t>dbt</w:t>
      </w:r>
      <w:proofErr w:type="spellEnd"/>
      <w:r w:rsidRPr="00213695">
        <w:rPr>
          <w:b/>
          <w:bCs/>
          <w:sz w:val="24"/>
          <w:szCs w:val="24"/>
          <w:lang w:val="en-DK"/>
        </w:rPr>
        <w:t xml:space="preserve"> (data build tool)</w:t>
      </w:r>
      <w:r w:rsidRPr="00213695">
        <w:rPr>
          <w:sz w:val="24"/>
          <w:szCs w:val="24"/>
          <w:lang w:val="en-DK"/>
        </w:rPr>
        <w:t xml:space="preserve"> cleans and aggregates the data into </w:t>
      </w:r>
      <w:proofErr w:type="gramStart"/>
      <w:r w:rsidRPr="00213695">
        <w:rPr>
          <w:sz w:val="24"/>
          <w:szCs w:val="24"/>
          <w:lang w:val="en-DK"/>
        </w:rPr>
        <w:t>Silver and Gold</w:t>
      </w:r>
      <w:proofErr w:type="gramEnd"/>
      <w:r w:rsidRPr="00213695">
        <w:rPr>
          <w:sz w:val="24"/>
          <w:szCs w:val="24"/>
          <w:lang w:val="en-DK"/>
        </w:rPr>
        <w:t xml:space="preserve"> tables.</w:t>
      </w:r>
    </w:p>
    <w:p w14:paraId="69732086" w14:textId="77777777" w:rsidR="00213695" w:rsidRPr="00213695" w:rsidRDefault="00213695" w:rsidP="00213695">
      <w:pPr>
        <w:numPr>
          <w:ilvl w:val="0"/>
          <w:numId w:val="1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Orchestration:</w:t>
      </w:r>
      <w:r w:rsidRPr="00213695">
        <w:rPr>
          <w:sz w:val="24"/>
          <w:szCs w:val="24"/>
          <w:lang w:val="en-DK"/>
        </w:rPr>
        <w:t xml:space="preserve"> </w:t>
      </w:r>
      <w:r w:rsidRPr="00213695">
        <w:rPr>
          <w:b/>
          <w:bCs/>
          <w:sz w:val="24"/>
          <w:szCs w:val="24"/>
          <w:lang w:val="en-DK"/>
        </w:rPr>
        <w:t>Databricks Workflows</w:t>
      </w:r>
      <w:r w:rsidRPr="00213695">
        <w:rPr>
          <w:sz w:val="24"/>
          <w:szCs w:val="24"/>
          <w:lang w:val="en-DK"/>
        </w:rPr>
        <w:t xml:space="preserve"> triggers the </w:t>
      </w:r>
      <w:proofErr w:type="spellStart"/>
      <w:r w:rsidRPr="00213695">
        <w:rPr>
          <w:sz w:val="24"/>
          <w:szCs w:val="24"/>
          <w:lang w:val="en-DK"/>
        </w:rPr>
        <w:t>dbt</w:t>
      </w:r>
      <w:proofErr w:type="spellEnd"/>
      <w:r w:rsidRPr="00213695">
        <w:rPr>
          <w:sz w:val="24"/>
          <w:szCs w:val="24"/>
          <w:lang w:val="en-DK"/>
        </w:rPr>
        <w:t xml:space="preserve"> jobs directly from this GitHub repository.</w:t>
      </w:r>
    </w:p>
    <w:p w14:paraId="00B3920B" w14:textId="77777777" w:rsidR="00213695" w:rsidRPr="00213695" w:rsidRDefault="00213695" w:rsidP="00213695">
      <w:pPr>
        <w:numPr>
          <w:ilvl w:val="0"/>
          <w:numId w:val="1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Analytics &amp; ML:</w:t>
      </w:r>
    </w:p>
    <w:p w14:paraId="03F66FEA" w14:textId="77777777" w:rsidR="00213695" w:rsidRPr="00213695" w:rsidRDefault="00213695" w:rsidP="00213695">
      <w:pPr>
        <w:numPr>
          <w:ilvl w:val="1"/>
          <w:numId w:val="1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BI:</w:t>
      </w:r>
      <w:r w:rsidRPr="00213695">
        <w:rPr>
          <w:sz w:val="24"/>
          <w:szCs w:val="24"/>
          <w:lang w:val="en-DK"/>
        </w:rPr>
        <w:t xml:space="preserve"> A Databricks Lakeview dashboard visualizes daily trends.</w:t>
      </w:r>
    </w:p>
    <w:p w14:paraId="2030152A" w14:textId="77777777" w:rsidR="00213695" w:rsidRPr="00213695" w:rsidRDefault="00213695" w:rsidP="00213695">
      <w:pPr>
        <w:numPr>
          <w:ilvl w:val="1"/>
          <w:numId w:val="1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ML:</w:t>
      </w:r>
      <w:r w:rsidRPr="00213695">
        <w:rPr>
          <w:sz w:val="24"/>
          <w:szCs w:val="24"/>
          <w:lang w:val="en-DK"/>
        </w:rPr>
        <w:t xml:space="preserve"> A </w:t>
      </w:r>
      <w:proofErr w:type="spellStart"/>
      <w:r w:rsidRPr="00213695">
        <w:rPr>
          <w:sz w:val="24"/>
          <w:szCs w:val="24"/>
          <w:lang w:val="en-DK"/>
        </w:rPr>
        <w:t>PySpark</w:t>
      </w:r>
      <w:proofErr w:type="spellEnd"/>
      <w:r w:rsidRPr="00213695">
        <w:rPr>
          <w:sz w:val="24"/>
          <w:szCs w:val="24"/>
          <w:lang w:val="en-DK"/>
        </w:rPr>
        <w:t xml:space="preserve"> Linear Regression model predicts taxi demand based on weather forecasts.</w:t>
      </w:r>
    </w:p>
    <w:p w14:paraId="6FA8B139" w14:textId="77777777" w:rsidR="00213695" w:rsidRPr="00213695" w:rsidRDefault="00213695" w:rsidP="00213695">
      <w:pPr>
        <w:rPr>
          <w:b/>
          <w:bCs/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Technologies &amp; Tools</w:t>
      </w:r>
    </w:p>
    <w:p w14:paraId="35A3C4C4" w14:textId="77777777" w:rsidR="00213695" w:rsidRPr="00213695" w:rsidRDefault="00213695" w:rsidP="00213695">
      <w:pPr>
        <w:numPr>
          <w:ilvl w:val="0"/>
          <w:numId w:val="2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Cloud Platform:</w:t>
      </w:r>
      <w:r w:rsidRPr="00213695">
        <w:rPr>
          <w:sz w:val="24"/>
          <w:szCs w:val="24"/>
          <w:lang w:val="en-DK"/>
        </w:rPr>
        <w:t xml:space="preserve"> Databricks (Community Edition)</w:t>
      </w:r>
    </w:p>
    <w:p w14:paraId="66C06865" w14:textId="77777777" w:rsidR="00213695" w:rsidRPr="00213695" w:rsidRDefault="00213695" w:rsidP="00213695">
      <w:pPr>
        <w:numPr>
          <w:ilvl w:val="0"/>
          <w:numId w:val="2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Orchestration:</w:t>
      </w:r>
      <w:r w:rsidRPr="00213695">
        <w:rPr>
          <w:sz w:val="24"/>
          <w:szCs w:val="24"/>
          <w:lang w:val="en-DK"/>
        </w:rPr>
        <w:t xml:space="preserve"> Databricks Workflows</w:t>
      </w:r>
    </w:p>
    <w:p w14:paraId="7E71D8AF" w14:textId="77777777" w:rsidR="00213695" w:rsidRPr="00213695" w:rsidRDefault="00213695" w:rsidP="00213695">
      <w:pPr>
        <w:numPr>
          <w:ilvl w:val="0"/>
          <w:numId w:val="2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Transformation:</w:t>
      </w:r>
      <w:r w:rsidRPr="00213695">
        <w:rPr>
          <w:sz w:val="24"/>
          <w:szCs w:val="24"/>
          <w:lang w:val="en-DK"/>
        </w:rPr>
        <w:t xml:space="preserve"> </w:t>
      </w:r>
      <w:proofErr w:type="spellStart"/>
      <w:r w:rsidRPr="00213695">
        <w:rPr>
          <w:sz w:val="24"/>
          <w:szCs w:val="24"/>
          <w:lang w:val="en-DK"/>
        </w:rPr>
        <w:t>dbt</w:t>
      </w:r>
      <w:proofErr w:type="spellEnd"/>
      <w:r w:rsidRPr="00213695">
        <w:rPr>
          <w:sz w:val="24"/>
          <w:szCs w:val="24"/>
          <w:lang w:val="en-DK"/>
        </w:rPr>
        <w:t xml:space="preserve"> Core (SQL)</w:t>
      </w:r>
    </w:p>
    <w:p w14:paraId="7092A449" w14:textId="77777777" w:rsidR="00213695" w:rsidRPr="00213695" w:rsidRDefault="00213695" w:rsidP="00213695">
      <w:pPr>
        <w:numPr>
          <w:ilvl w:val="0"/>
          <w:numId w:val="2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Compute:</w:t>
      </w:r>
      <w:r w:rsidRPr="00213695">
        <w:rPr>
          <w:sz w:val="24"/>
          <w:szCs w:val="24"/>
          <w:lang w:val="en-DK"/>
        </w:rPr>
        <w:t xml:space="preserve"> Apache Spark (</w:t>
      </w:r>
      <w:proofErr w:type="spellStart"/>
      <w:r w:rsidRPr="00213695">
        <w:rPr>
          <w:sz w:val="24"/>
          <w:szCs w:val="24"/>
          <w:lang w:val="en-DK"/>
        </w:rPr>
        <w:t>PySpark</w:t>
      </w:r>
      <w:proofErr w:type="spellEnd"/>
      <w:r w:rsidRPr="00213695">
        <w:rPr>
          <w:sz w:val="24"/>
          <w:szCs w:val="24"/>
          <w:lang w:val="en-DK"/>
        </w:rPr>
        <w:t xml:space="preserve"> &amp; Spark SQL)</w:t>
      </w:r>
    </w:p>
    <w:p w14:paraId="44B58852" w14:textId="77777777" w:rsidR="00213695" w:rsidRPr="00213695" w:rsidRDefault="00213695" w:rsidP="00213695">
      <w:pPr>
        <w:numPr>
          <w:ilvl w:val="0"/>
          <w:numId w:val="2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Storage:</w:t>
      </w:r>
      <w:r w:rsidRPr="00213695">
        <w:rPr>
          <w:sz w:val="24"/>
          <w:szCs w:val="24"/>
          <w:lang w:val="en-DK"/>
        </w:rPr>
        <w:t xml:space="preserve"> Databricks Unity </w:t>
      </w:r>
      <w:proofErr w:type="spellStart"/>
      <w:r w:rsidRPr="00213695">
        <w:rPr>
          <w:sz w:val="24"/>
          <w:szCs w:val="24"/>
          <w:lang w:val="en-DK"/>
        </w:rPr>
        <w:t>Catalog</w:t>
      </w:r>
      <w:proofErr w:type="spellEnd"/>
      <w:r w:rsidRPr="00213695">
        <w:rPr>
          <w:sz w:val="24"/>
          <w:szCs w:val="24"/>
          <w:lang w:val="en-DK"/>
        </w:rPr>
        <w:t xml:space="preserve"> Volumes</w:t>
      </w:r>
    </w:p>
    <w:p w14:paraId="033B78C0" w14:textId="77777777" w:rsidR="00213695" w:rsidRPr="00213695" w:rsidRDefault="00213695" w:rsidP="00213695">
      <w:pPr>
        <w:numPr>
          <w:ilvl w:val="0"/>
          <w:numId w:val="2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Languages:</w:t>
      </w:r>
      <w:r w:rsidRPr="00213695">
        <w:rPr>
          <w:sz w:val="24"/>
          <w:szCs w:val="24"/>
          <w:lang w:val="en-DK"/>
        </w:rPr>
        <w:t xml:space="preserve"> Python 3.10, SQL</w:t>
      </w:r>
    </w:p>
    <w:p w14:paraId="1B9411C1" w14:textId="77777777" w:rsidR="00213695" w:rsidRPr="00213695" w:rsidRDefault="00213695" w:rsidP="00213695">
      <w:pPr>
        <w:numPr>
          <w:ilvl w:val="0"/>
          <w:numId w:val="2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Version Control:</w:t>
      </w:r>
      <w:r w:rsidRPr="00213695">
        <w:rPr>
          <w:sz w:val="24"/>
          <w:szCs w:val="24"/>
          <w:lang w:val="en-DK"/>
        </w:rPr>
        <w:t xml:space="preserve"> GitHub</w:t>
      </w:r>
    </w:p>
    <w:p w14:paraId="1A79CED8" w14:textId="77777777" w:rsidR="00213695" w:rsidRPr="00213695" w:rsidRDefault="00213695" w:rsidP="00213695">
      <w:pPr>
        <w:rPr>
          <w:b/>
          <w:bCs/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lastRenderedPageBreak/>
        <w:t>Data Sources</w:t>
      </w:r>
    </w:p>
    <w:p w14:paraId="4E00E1A6" w14:textId="77777777" w:rsidR="00213695" w:rsidRPr="00213695" w:rsidRDefault="00213695" w:rsidP="00213695">
      <w:p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>The project integrates three distinct datasets to create a unified view of NYC daily life: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1384"/>
        <w:gridCol w:w="1956"/>
        <w:gridCol w:w="4171"/>
      </w:tblGrid>
      <w:tr w:rsidR="00213695" w:rsidRPr="00213695" w14:paraId="157673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D8B74" w14:textId="77777777" w:rsidR="00213695" w:rsidRPr="00213695" w:rsidRDefault="00213695" w:rsidP="00213695">
            <w:pPr>
              <w:rPr>
                <w:sz w:val="24"/>
                <w:szCs w:val="24"/>
                <w:lang w:val="en-DK"/>
              </w:rPr>
            </w:pPr>
            <w:r w:rsidRPr="00213695">
              <w:rPr>
                <w:b/>
                <w:bCs/>
                <w:sz w:val="24"/>
                <w:szCs w:val="24"/>
                <w:lang w:val="en-DK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B9511" w14:textId="77777777" w:rsidR="00213695" w:rsidRPr="00213695" w:rsidRDefault="00213695" w:rsidP="00213695">
            <w:pPr>
              <w:rPr>
                <w:sz w:val="24"/>
                <w:szCs w:val="24"/>
                <w:lang w:val="en-DK"/>
              </w:rPr>
            </w:pPr>
            <w:r w:rsidRPr="00213695">
              <w:rPr>
                <w:b/>
                <w:bCs/>
                <w:sz w:val="24"/>
                <w:szCs w:val="24"/>
                <w:lang w:val="en-DK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2824C" w14:textId="77777777" w:rsidR="00213695" w:rsidRPr="00213695" w:rsidRDefault="00213695" w:rsidP="00213695">
            <w:pPr>
              <w:rPr>
                <w:sz w:val="24"/>
                <w:szCs w:val="24"/>
                <w:lang w:val="en-DK"/>
              </w:rPr>
            </w:pPr>
            <w:r w:rsidRPr="00213695">
              <w:rPr>
                <w:b/>
                <w:bCs/>
                <w:sz w:val="24"/>
                <w:szCs w:val="24"/>
                <w:lang w:val="en-DK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D5E46" w14:textId="77777777" w:rsidR="00213695" w:rsidRPr="00213695" w:rsidRDefault="00213695" w:rsidP="00213695">
            <w:pPr>
              <w:rPr>
                <w:sz w:val="24"/>
                <w:szCs w:val="24"/>
                <w:lang w:val="en-DK"/>
              </w:rPr>
            </w:pPr>
            <w:r w:rsidRPr="00213695">
              <w:rPr>
                <w:b/>
                <w:bCs/>
                <w:sz w:val="24"/>
                <w:szCs w:val="24"/>
                <w:lang w:val="en-DK"/>
              </w:rPr>
              <w:t>Description</w:t>
            </w:r>
          </w:p>
        </w:tc>
      </w:tr>
      <w:tr w:rsidR="00213695" w:rsidRPr="00213695" w14:paraId="40984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94D67" w14:textId="77777777" w:rsidR="00213695" w:rsidRPr="00213695" w:rsidRDefault="00213695" w:rsidP="00213695">
            <w:pPr>
              <w:rPr>
                <w:sz w:val="24"/>
                <w:szCs w:val="24"/>
                <w:lang w:val="en-DK"/>
              </w:rPr>
            </w:pPr>
            <w:r w:rsidRPr="00213695">
              <w:rPr>
                <w:b/>
                <w:bCs/>
                <w:sz w:val="24"/>
                <w:szCs w:val="24"/>
                <w:lang w:val="en-DK"/>
              </w:rPr>
              <w:t>NYC Weather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B60DE" w14:textId="77777777" w:rsidR="00213695" w:rsidRPr="00213695" w:rsidRDefault="00213695" w:rsidP="00213695">
            <w:pPr>
              <w:rPr>
                <w:sz w:val="24"/>
                <w:szCs w:val="24"/>
                <w:lang w:val="en-DK"/>
              </w:rPr>
            </w:pPr>
            <w:r w:rsidRPr="00213695">
              <w:rPr>
                <w:sz w:val="24"/>
                <w:szCs w:val="24"/>
                <w:lang w:val="en-DK"/>
              </w:rPr>
              <w:t>JSON (API)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FEADB" w14:textId="77777777" w:rsidR="00213695" w:rsidRPr="00213695" w:rsidRDefault="00213695" w:rsidP="00213695">
            <w:pPr>
              <w:rPr>
                <w:sz w:val="24"/>
                <w:szCs w:val="24"/>
                <w:lang w:val="en-DK"/>
              </w:rPr>
            </w:pPr>
            <w:hyperlink r:id="rId9" w:tooltip="null" w:history="1">
              <w:r w:rsidRPr="00213695">
                <w:rPr>
                  <w:rStyle w:val="Hyperlink"/>
                  <w:sz w:val="24"/>
                  <w:szCs w:val="24"/>
                  <w:lang w:val="en-DK"/>
                </w:rPr>
                <w:t>Open-</w:t>
              </w:r>
              <w:proofErr w:type="spellStart"/>
              <w:r w:rsidRPr="00213695">
                <w:rPr>
                  <w:rStyle w:val="Hyperlink"/>
                  <w:sz w:val="24"/>
                  <w:szCs w:val="24"/>
                  <w:lang w:val="en-DK"/>
                </w:rPr>
                <w:t>Meteo</w:t>
              </w:r>
              <w:proofErr w:type="spellEnd"/>
              <w:r w:rsidRPr="00213695">
                <w:rPr>
                  <w:rStyle w:val="Hyperlink"/>
                  <w:sz w:val="24"/>
                  <w:szCs w:val="24"/>
                  <w:lang w:val="en-DK"/>
                </w:rPr>
                <w:t xml:space="preserve"> API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1B4F8" w14:textId="77777777" w:rsidR="00213695" w:rsidRPr="00213695" w:rsidRDefault="00213695" w:rsidP="00213695">
            <w:pPr>
              <w:rPr>
                <w:sz w:val="24"/>
                <w:szCs w:val="24"/>
                <w:lang w:val="en-DK"/>
              </w:rPr>
            </w:pPr>
            <w:r w:rsidRPr="00213695">
              <w:rPr>
                <w:sz w:val="24"/>
                <w:szCs w:val="24"/>
                <w:lang w:val="en-DK"/>
              </w:rPr>
              <w:t>Historical daily temperature, precipitation, and snowfall.</w:t>
            </w:r>
          </w:p>
        </w:tc>
      </w:tr>
      <w:tr w:rsidR="00213695" w:rsidRPr="00213695" w14:paraId="58DDA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BC6EB" w14:textId="77777777" w:rsidR="00213695" w:rsidRPr="00213695" w:rsidRDefault="00213695" w:rsidP="00213695">
            <w:pPr>
              <w:rPr>
                <w:sz w:val="24"/>
                <w:szCs w:val="24"/>
                <w:lang w:val="en-DK"/>
              </w:rPr>
            </w:pPr>
            <w:r w:rsidRPr="00213695">
              <w:rPr>
                <w:b/>
                <w:bCs/>
                <w:sz w:val="24"/>
                <w:szCs w:val="24"/>
                <w:lang w:val="en-DK"/>
              </w:rPr>
              <w:t>Citi Bike Trips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AF313" w14:textId="77777777" w:rsidR="00213695" w:rsidRPr="00213695" w:rsidRDefault="00213695" w:rsidP="00213695">
            <w:pPr>
              <w:rPr>
                <w:sz w:val="24"/>
                <w:szCs w:val="24"/>
                <w:lang w:val="en-DK"/>
              </w:rPr>
            </w:pPr>
            <w:r w:rsidRPr="00213695">
              <w:rPr>
                <w:sz w:val="24"/>
                <w:szCs w:val="24"/>
                <w:lang w:val="en-DK"/>
              </w:rPr>
              <w:t>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BE13D" w14:textId="77777777" w:rsidR="00213695" w:rsidRPr="00213695" w:rsidRDefault="00213695" w:rsidP="00213695">
            <w:pPr>
              <w:rPr>
                <w:sz w:val="24"/>
                <w:szCs w:val="24"/>
                <w:lang w:val="en-DK"/>
              </w:rPr>
            </w:pPr>
            <w:hyperlink r:id="rId10" w:tooltip="null" w:history="1">
              <w:r w:rsidRPr="00213695">
                <w:rPr>
                  <w:rStyle w:val="Hyperlink"/>
                  <w:sz w:val="24"/>
                  <w:szCs w:val="24"/>
                  <w:lang w:val="en-DK"/>
                </w:rPr>
                <w:t>Citi Bike System Data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CC9FD" w14:textId="77777777" w:rsidR="00213695" w:rsidRPr="00213695" w:rsidRDefault="00213695" w:rsidP="00213695">
            <w:pPr>
              <w:rPr>
                <w:sz w:val="24"/>
                <w:szCs w:val="24"/>
                <w:lang w:val="en-DK"/>
              </w:rPr>
            </w:pPr>
            <w:r w:rsidRPr="00213695">
              <w:rPr>
                <w:sz w:val="24"/>
                <w:szCs w:val="24"/>
                <w:lang w:val="en-DK"/>
              </w:rPr>
              <w:t>Anonymized trip records for NYC's bike-share system.</w:t>
            </w:r>
          </w:p>
        </w:tc>
      </w:tr>
      <w:tr w:rsidR="00213695" w:rsidRPr="00213695" w14:paraId="17A76A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51A02" w14:textId="77777777" w:rsidR="00213695" w:rsidRPr="00213695" w:rsidRDefault="00213695" w:rsidP="00213695">
            <w:pPr>
              <w:rPr>
                <w:sz w:val="24"/>
                <w:szCs w:val="24"/>
                <w:lang w:val="en-DK"/>
              </w:rPr>
            </w:pPr>
            <w:r w:rsidRPr="00213695">
              <w:rPr>
                <w:b/>
                <w:bCs/>
                <w:sz w:val="24"/>
                <w:szCs w:val="24"/>
                <w:lang w:val="en-DK"/>
              </w:rPr>
              <w:t>Yellow Taxi Trips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38B27" w14:textId="77777777" w:rsidR="00213695" w:rsidRPr="00213695" w:rsidRDefault="00213695" w:rsidP="00213695">
            <w:pPr>
              <w:rPr>
                <w:sz w:val="24"/>
                <w:szCs w:val="24"/>
                <w:lang w:val="en-DK"/>
              </w:rPr>
            </w:pPr>
            <w:r w:rsidRPr="00213695">
              <w:rPr>
                <w:sz w:val="24"/>
                <w:szCs w:val="24"/>
                <w:lang w:val="en-DK"/>
              </w:rPr>
              <w:t>Parquet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E3B7E" w14:textId="77777777" w:rsidR="00213695" w:rsidRPr="00213695" w:rsidRDefault="00213695" w:rsidP="00213695">
            <w:pPr>
              <w:rPr>
                <w:sz w:val="24"/>
                <w:szCs w:val="24"/>
                <w:lang w:val="en-DK"/>
              </w:rPr>
            </w:pPr>
            <w:hyperlink r:id="rId11" w:tooltip="null" w:history="1">
              <w:r w:rsidRPr="00213695">
                <w:rPr>
                  <w:rStyle w:val="Hyperlink"/>
                  <w:sz w:val="24"/>
                  <w:szCs w:val="24"/>
                  <w:lang w:val="en-DK"/>
                </w:rPr>
                <w:t>NYC TLC Data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D594B" w14:textId="77777777" w:rsidR="00213695" w:rsidRPr="00213695" w:rsidRDefault="00213695" w:rsidP="00213695">
            <w:pPr>
              <w:rPr>
                <w:sz w:val="24"/>
                <w:szCs w:val="24"/>
                <w:lang w:val="en-DK"/>
              </w:rPr>
            </w:pPr>
            <w:r w:rsidRPr="00213695">
              <w:rPr>
                <w:sz w:val="24"/>
                <w:szCs w:val="24"/>
                <w:lang w:val="en-DK"/>
              </w:rPr>
              <w:t>Detailed taxi trip records including distance and fare.</w:t>
            </w:r>
          </w:p>
        </w:tc>
      </w:tr>
    </w:tbl>
    <w:p w14:paraId="0CA55CC5" w14:textId="77777777" w:rsidR="00213695" w:rsidRPr="00213695" w:rsidRDefault="00213695" w:rsidP="00213695">
      <w:pPr>
        <w:rPr>
          <w:b/>
          <w:bCs/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The Process: From Start to Finish</w:t>
      </w:r>
    </w:p>
    <w:p w14:paraId="3EE4BAC6" w14:textId="77777777" w:rsidR="00213695" w:rsidRPr="00213695" w:rsidRDefault="00213695" w:rsidP="00213695">
      <w:pPr>
        <w:rPr>
          <w:b/>
          <w:bCs/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Phase 1: Data Ingestion (Extract)</w:t>
      </w:r>
    </w:p>
    <w:p w14:paraId="67DE0329" w14:textId="77777777" w:rsidR="00213695" w:rsidRPr="00213695" w:rsidRDefault="00213695" w:rsidP="00213695">
      <w:pPr>
        <w:numPr>
          <w:ilvl w:val="0"/>
          <w:numId w:val="3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Script:</w:t>
      </w:r>
      <w:r w:rsidRPr="00213695">
        <w:rPr>
          <w:sz w:val="24"/>
          <w:szCs w:val="24"/>
          <w:lang w:val="en-DK"/>
        </w:rPr>
        <w:t xml:space="preserve"> scripts/ingest_data.py</w:t>
      </w:r>
    </w:p>
    <w:p w14:paraId="4B2C35CD" w14:textId="77777777" w:rsidR="00213695" w:rsidRPr="00213695" w:rsidRDefault="00213695" w:rsidP="00213695">
      <w:pPr>
        <w:numPr>
          <w:ilvl w:val="0"/>
          <w:numId w:val="3"/>
        </w:num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>Used the requests library to hit the Open-</w:t>
      </w:r>
      <w:proofErr w:type="spellStart"/>
      <w:r w:rsidRPr="00213695">
        <w:rPr>
          <w:sz w:val="24"/>
          <w:szCs w:val="24"/>
          <w:lang w:val="en-DK"/>
        </w:rPr>
        <w:t>Meteo</w:t>
      </w:r>
      <w:proofErr w:type="spellEnd"/>
      <w:r w:rsidRPr="00213695">
        <w:rPr>
          <w:sz w:val="24"/>
          <w:szCs w:val="24"/>
          <w:lang w:val="en-DK"/>
        </w:rPr>
        <w:t xml:space="preserve"> API dynamically for specific date ranges.</w:t>
      </w:r>
    </w:p>
    <w:p w14:paraId="7A18E79D" w14:textId="77777777" w:rsidR="00213695" w:rsidRPr="00213695" w:rsidRDefault="00213695" w:rsidP="00213695">
      <w:pPr>
        <w:numPr>
          <w:ilvl w:val="0"/>
          <w:numId w:val="3"/>
        </w:num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>Downloaded large CSV (Citi Bike) and Parquet (Taxi) files from public S3 buckets to a local staging area.</w:t>
      </w:r>
    </w:p>
    <w:p w14:paraId="287A72B0" w14:textId="77777777" w:rsidR="00213695" w:rsidRPr="00213695" w:rsidRDefault="00213695" w:rsidP="00213695">
      <w:pPr>
        <w:numPr>
          <w:ilvl w:val="0"/>
          <w:numId w:val="3"/>
        </w:num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>Handled file format discrepancies (e.g., zipped CSVs) on the fly.</w:t>
      </w:r>
    </w:p>
    <w:p w14:paraId="7C8E9F21" w14:textId="77777777" w:rsidR="00213695" w:rsidRPr="00213695" w:rsidRDefault="00213695" w:rsidP="00213695">
      <w:pPr>
        <w:rPr>
          <w:b/>
          <w:bCs/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Phase 2: Loading to the Lakehouse (Load)</w:t>
      </w:r>
    </w:p>
    <w:p w14:paraId="067BA2FD" w14:textId="77777777" w:rsidR="00213695" w:rsidRPr="00213695" w:rsidRDefault="00213695" w:rsidP="00213695">
      <w:pPr>
        <w:numPr>
          <w:ilvl w:val="0"/>
          <w:numId w:val="4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Script:</w:t>
      </w:r>
      <w:r w:rsidRPr="00213695">
        <w:rPr>
          <w:sz w:val="24"/>
          <w:szCs w:val="24"/>
          <w:lang w:val="en-DK"/>
        </w:rPr>
        <w:t xml:space="preserve"> scripts/load_to_databricks.py</w:t>
      </w:r>
    </w:p>
    <w:p w14:paraId="502869E6" w14:textId="77777777" w:rsidR="00213695" w:rsidRPr="00213695" w:rsidRDefault="00213695" w:rsidP="00213695">
      <w:pPr>
        <w:numPr>
          <w:ilvl w:val="0"/>
          <w:numId w:val="4"/>
        </w:num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 xml:space="preserve">Utilized the </w:t>
      </w:r>
      <w:r w:rsidRPr="00213695">
        <w:rPr>
          <w:b/>
          <w:bCs/>
          <w:sz w:val="24"/>
          <w:szCs w:val="24"/>
          <w:lang w:val="en-DK"/>
        </w:rPr>
        <w:t>Databricks SDK for Python</w:t>
      </w:r>
      <w:r w:rsidRPr="00213695">
        <w:rPr>
          <w:sz w:val="24"/>
          <w:szCs w:val="24"/>
          <w:lang w:val="en-DK"/>
        </w:rPr>
        <w:t xml:space="preserve"> to securely authenticate and upload files.</w:t>
      </w:r>
    </w:p>
    <w:p w14:paraId="397379EB" w14:textId="77777777" w:rsidR="00213695" w:rsidRPr="00213695" w:rsidRDefault="00213695" w:rsidP="00213695">
      <w:pPr>
        <w:numPr>
          <w:ilvl w:val="0"/>
          <w:numId w:val="4"/>
        </w:num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 xml:space="preserve">Targeted </w:t>
      </w:r>
      <w:r w:rsidRPr="00213695">
        <w:rPr>
          <w:b/>
          <w:bCs/>
          <w:sz w:val="24"/>
          <w:szCs w:val="24"/>
          <w:lang w:val="en-DK"/>
        </w:rPr>
        <w:t xml:space="preserve">Unity </w:t>
      </w:r>
      <w:proofErr w:type="spellStart"/>
      <w:r w:rsidRPr="00213695">
        <w:rPr>
          <w:b/>
          <w:bCs/>
          <w:sz w:val="24"/>
          <w:szCs w:val="24"/>
          <w:lang w:val="en-DK"/>
        </w:rPr>
        <w:t>Catalog</w:t>
      </w:r>
      <w:proofErr w:type="spellEnd"/>
      <w:r w:rsidRPr="00213695">
        <w:rPr>
          <w:b/>
          <w:bCs/>
          <w:sz w:val="24"/>
          <w:szCs w:val="24"/>
          <w:lang w:val="en-DK"/>
        </w:rPr>
        <w:t xml:space="preserve"> Volumes</w:t>
      </w:r>
      <w:r w:rsidRPr="00213695">
        <w:rPr>
          <w:sz w:val="24"/>
          <w:szCs w:val="24"/>
          <w:lang w:val="en-DK"/>
        </w:rPr>
        <w:t xml:space="preserve"> (/Volumes/workspace/default/bronze) to serve as the landing zone (Bronze Layer).</w:t>
      </w:r>
    </w:p>
    <w:p w14:paraId="1E18EC4A" w14:textId="77777777" w:rsidR="00213695" w:rsidRPr="00213695" w:rsidRDefault="00213695" w:rsidP="00213695">
      <w:pPr>
        <w:numPr>
          <w:ilvl w:val="0"/>
          <w:numId w:val="4"/>
        </w:num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>Implemented robust error handling to manage timeouts and authentication methods.</w:t>
      </w:r>
    </w:p>
    <w:p w14:paraId="3D2D8409" w14:textId="77777777" w:rsidR="00213695" w:rsidRPr="00213695" w:rsidRDefault="00213695" w:rsidP="00213695">
      <w:pPr>
        <w:rPr>
          <w:b/>
          <w:bCs/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 xml:space="preserve">Phase 3: Transformation (Transform with </w:t>
      </w:r>
      <w:proofErr w:type="spellStart"/>
      <w:r w:rsidRPr="00213695">
        <w:rPr>
          <w:b/>
          <w:bCs/>
          <w:sz w:val="24"/>
          <w:szCs w:val="24"/>
          <w:lang w:val="en-DK"/>
        </w:rPr>
        <w:t>dbt</w:t>
      </w:r>
      <w:proofErr w:type="spellEnd"/>
      <w:r w:rsidRPr="00213695">
        <w:rPr>
          <w:b/>
          <w:bCs/>
          <w:sz w:val="24"/>
          <w:szCs w:val="24"/>
          <w:lang w:val="en-DK"/>
        </w:rPr>
        <w:t>)</w:t>
      </w:r>
    </w:p>
    <w:p w14:paraId="162F2D1B" w14:textId="77777777" w:rsidR="00213695" w:rsidRPr="00213695" w:rsidRDefault="00213695" w:rsidP="00213695">
      <w:p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 xml:space="preserve">The core transformation logic resides in the </w:t>
      </w:r>
      <w:proofErr w:type="spellStart"/>
      <w:r w:rsidRPr="00213695">
        <w:rPr>
          <w:sz w:val="24"/>
          <w:szCs w:val="24"/>
          <w:lang w:val="en-DK"/>
        </w:rPr>
        <w:t>dbt_project_venv</w:t>
      </w:r>
      <w:proofErr w:type="spellEnd"/>
      <w:r w:rsidRPr="00213695">
        <w:rPr>
          <w:sz w:val="24"/>
          <w:szCs w:val="24"/>
          <w:lang w:val="en-DK"/>
        </w:rPr>
        <w:t xml:space="preserve"> folder, following the Medallion Architecture:</w:t>
      </w:r>
    </w:p>
    <w:p w14:paraId="2AE22480" w14:textId="77777777" w:rsidR="00213695" w:rsidRPr="00213695" w:rsidRDefault="00213695" w:rsidP="00213695">
      <w:pPr>
        <w:numPr>
          <w:ilvl w:val="0"/>
          <w:numId w:val="5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lastRenderedPageBreak/>
        <w:t>Bronze (Sources):</w:t>
      </w:r>
    </w:p>
    <w:p w14:paraId="409F051D" w14:textId="77777777" w:rsidR="00213695" w:rsidRPr="00213695" w:rsidRDefault="00213695" w:rsidP="00213695">
      <w:pPr>
        <w:numPr>
          <w:ilvl w:val="1"/>
          <w:numId w:val="5"/>
        </w:num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 xml:space="preserve">Created Views in Databricks to expose the raw Volume files as </w:t>
      </w:r>
      <w:proofErr w:type="spellStart"/>
      <w:r w:rsidRPr="00213695">
        <w:rPr>
          <w:sz w:val="24"/>
          <w:szCs w:val="24"/>
          <w:lang w:val="en-DK"/>
        </w:rPr>
        <w:t>queryable</w:t>
      </w:r>
      <w:proofErr w:type="spellEnd"/>
      <w:r w:rsidRPr="00213695">
        <w:rPr>
          <w:sz w:val="24"/>
          <w:szCs w:val="24"/>
          <w:lang w:val="en-DK"/>
        </w:rPr>
        <w:t xml:space="preserve"> SQL tables.</w:t>
      </w:r>
    </w:p>
    <w:p w14:paraId="2F93EF5F" w14:textId="77777777" w:rsidR="00213695" w:rsidRPr="00213695" w:rsidRDefault="00213695" w:rsidP="00213695">
      <w:pPr>
        <w:numPr>
          <w:ilvl w:val="1"/>
          <w:numId w:val="5"/>
        </w:num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 xml:space="preserve">Used </w:t>
      </w:r>
      <w:proofErr w:type="spellStart"/>
      <w:r w:rsidRPr="00213695">
        <w:rPr>
          <w:sz w:val="24"/>
          <w:szCs w:val="24"/>
          <w:lang w:val="en-DK"/>
        </w:rPr>
        <w:t>dbt</w:t>
      </w:r>
      <w:proofErr w:type="spellEnd"/>
      <w:r w:rsidRPr="00213695">
        <w:rPr>
          <w:sz w:val="24"/>
          <w:szCs w:val="24"/>
          <w:lang w:val="en-DK"/>
        </w:rPr>
        <w:t xml:space="preserve"> sources to </w:t>
      </w:r>
      <w:proofErr w:type="spellStart"/>
      <w:r w:rsidRPr="00213695">
        <w:rPr>
          <w:sz w:val="24"/>
          <w:szCs w:val="24"/>
          <w:lang w:val="en-DK"/>
        </w:rPr>
        <w:t>catalog</w:t>
      </w:r>
      <w:proofErr w:type="spellEnd"/>
      <w:r w:rsidRPr="00213695">
        <w:rPr>
          <w:sz w:val="24"/>
          <w:szCs w:val="24"/>
          <w:lang w:val="en-DK"/>
        </w:rPr>
        <w:t xml:space="preserve"> these views.</w:t>
      </w:r>
    </w:p>
    <w:p w14:paraId="5952CE13" w14:textId="77777777" w:rsidR="00213695" w:rsidRPr="00213695" w:rsidRDefault="00213695" w:rsidP="00213695">
      <w:pPr>
        <w:numPr>
          <w:ilvl w:val="0"/>
          <w:numId w:val="5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Silver (Cleaning):</w:t>
      </w:r>
    </w:p>
    <w:p w14:paraId="58B8A271" w14:textId="77777777" w:rsidR="00213695" w:rsidRPr="00213695" w:rsidRDefault="00213695" w:rsidP="00213695">
      <w:pPr>
        <w:numPr>
          <w:ilvl w:val="1"/>
          <w:numId w:val="5"/>
        </w:numPr>
        <w:rPr>
          <w:sz w:val="24"/>
          <w:szCs w:val="24"/>
          <w:lang w:val="en-DK"/>
        </w:rPr>
      </w:pPr>
      <w:proofErr w:type="spellStart"/>
      <w:r w:rsidRPr="00213695">
        <w:rPr>
          <w:sz w:val="24"/>
          <w:szCs w:val="24"/>
          <w:lang w:val="en-DK"/>
        </w:rPr>
        <w:t>silver_weather</w:t>
      </w:r>
      <w:proofErr w:type="spellEnd"/>
      <w:r w:rsidRPr="00213695">
        <w:rPr>
          <w:sz w:val="24"/>
          <w:szCs w:val="24"/>
          <w:lang w:val="en-DK"/>
        </w:rPr>
        <w:t>: Exploded complex nested JSON structures to flatten daily weather metrics into rows.</w:t>
      </w:r>
    </w:p>
    <w:p w14:paraId="3E3CA656" w14:textId="77777777" w:rsidR="00213695" w:rsidRPr="00213695" w:rsidRDefault="00213695" w:rsidP="00213695">
      <w:pPr>
        <w:numPr>
          <w:ilvl w:val="1"/>
          <w:numId w:val="5"/>
        </w:numPr>
        <w:rPr>
          <w:sz w:val="24"/>
          <w:szCs w:val="24"/>
          <w:lang w:val="en-DK"/>
        </w:rPr>
      </w:pPr>
      <w:proofErr w:type="spellStart"/>
      <w:r w:rsidRPr="00213695">
        <w:rPr>
          <w:sz w:val="24"/>
          <w:szCs w:val="24"/>
          <w:lang w:val="en-DK"/>
        </w:rPr>
        <w:t>silver_citibike_trips</w:t>
      </w:r>
      <w:proofErr w:type="spellEnd"/>
      <w:r w:rsidRPr="00213695">
        <w:rPr>
          <w:sz w:val="24"/>
          <w:szCs w:val="24"/>
          <w:lang w:val="en-DK"/>
        </w:rPr>
        <w:t>: Cast timestamps and renamed columns for consistency.</w:t>
      </w:r>
    </w:p>
    <w:p w14:paraId="37C6108D" w14:textId="77777777" w:rsidR="00213695" w:rsidRPr="00213695" w:rsidRDefault="00213695" w:rsidP="00213695">
      <w:pPr>
        <w:numPr>
          <w:ilvl w:val="1"/>
          <w:numId w:val="5"/>
        </w:numPr>
        <w:rPr>
          <w:sz w:val="24"/>
          <w:szCs w:val="24"/>
          <w:lang w:val="en-DK"/>
        </w:rPr>
      </w:pPr>
      <w:proofErr w:type="spellStart"/>
      <w:r w:rsidRPr="00213695">
        <w:rPr>
          <w:sz w:val="24"/>
          <w:szCs w:val="24"/>
          <w:lang w:val="en-DK"/>
        </w:rPr>
        <w:t>silver_taxi_trips</w:t>
      </w:r>
      <w:proofErr w:type="spellEnd"/>
      <w:r w:rsidRPr="00213695">
        <w:rPr>
          <w:sz w:val="24"/>
          <w:szCs w:val="24"/>
          <w:lang w:val="en-DK"/>
        </w:rPr>
        <w:t>: Filtered for valid trip data (positive fares/distances) and standardized schema.</w:t>
      </w:r>
    </w:p>
    <w:p w14:paraId="4475CCDC" w14:textId="77777777" w:rsidR="00213695" w:rsidRPr="00213695" w:rsidRDefault="00213695" w:rsidP="00213695">
      <w:pPr>
        <w:numPr>
          <w:ilvl w:val="0"/>
          <w:numId w:val="5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Gold (Aggregation):</w:t>
      </w:r>
    </w:p>
    <w:p w14:paraId="7640F361" w14:textId="77777777" w:rsidR="00213695" w:rsidRPr="00213695" w:rsidRDefault="00213695" w:rsidP="00213695">
      <w:pPr>
        <w:numPr>
          <w:ilvl w:val="1"/>
          <w:numId w:val="5"/>
        </w:numPr>
        <w:rPr>
          <w:sz w:val="24"/>
          <w:szCs w:val="24"/>
          <w:lang w:val="en-DK"/>
        </w:rPr>
      </w:pPr>
      <w:proofErr w:type="spellStart"/>
      <w:r w:rsidRPr="00213695">
        <w:rPr>
          <w:sz w:val="24"/>
          <w:szCs w:val="24"/>
          <w:lang w:val="en-DK"/>
        </w:rPr>
        <w:t>gold_daily_metrics</w:t>
      </w:r>
      <w:proofErr w:type="spellEnd"/>
      <w:r w:rsidRPr="00213695">
        <w:rPr>
          <w:sz w:val="24"/>
          <w:szCs w:val="24"/>
          <w:lang w:val="en-DK"/>
        </w:rPr>
        <w:t>: Joined all three silver tables. Aggregated trip counts, passenger numbers, and revenue by day to correlate with daily weather conditions.</w:t>
      </w:r>
    </w:p>
    <w:p w14:paraId="34C5B9D0" w14:textId="77777777" w:rsidR="00213695" w:rsidRPr="00213695" w:rsidRDefault="00213695" w:rsidP="00213695">
      <w:pPr>
        <w:rPr>
          <w:b/>
          <w:bCs/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Phase 4: Orchestration &amp; CI/CD</w:t>
      </w:r>
    </w:p>
    <w:p w14:paraId="207637DB" w14:textId="77777777" w:rsidR="00213695" w:rsidRPr="00213695" w:rsidRDefault="00213695" w:rsidP="00213695">
      <w:pPr>
        <w:numPr>
          <w:ilvl w:val="0"/>
          <w:numId w:val="6"/>
        </w:num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 xml:space="preserve">Linked this GitHub repository to </w:t>
      </w:r>
      <w:r w:rsidRPr="00213695">
        <w:rPr>
          <w:b/>
          <w:bCs/>
          <w:sz w:val="24"/>
          <w:szCs w:val="24"/>
          <w:lang w:val="en-DK"/>
        </w:rPr>
        <w:t>Databricks Repos</w:t>
      </w:r>
      <w:r w:rsidRPr="00213695">
        <w:rPr>
          <w:sz w:val="24"/>
          <w:szCs w:val="24"/>
          <w:lang w:val="en-DK"/>
        </w:rPr>
        <w:t xml:space="preserve"> (or utilized authenticated cloning for Community Edition).</w:t>
      </w:r>
    </w:p>
    <w:p w14:paraId="7249977C" w14:textId="77777777" w:rsidR="00213695" w:rsidRPr="00213695" w:rsidRDefault="00213695" w:rsidP="00213695">
      <w:pPr>
        <w:numPr>
          <w:ilvl w:val="0"/>
          <w:numId w:val="6"/>
        </w:num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 xml:space="preserve">Created a </w:t>
      </w:r>
      <w:r w:rsidRPr="00213695">
        <w:rPr>
          <w:b/>
          <w:bCs/>
          <w:sz w:val="24"/>
          <w:szCs w:val="24"/>
          <w:lang w:val="en-DK"/>
        </w:rPr>
        <w:t>Databricks Job</w:t>
      </w:r>
      <w:r w:rsidRPr="00213695">
        <w:rPr>
          <w:sz w:val="24"/>
          <w:szCs w:val="24"/>
          <w:lang w:val="en-DK"/>
        </w:rPr>
        <w:t xml:space="preserve"> with a dedicated </w:t>
      </w:r>
      <w:proofErr w:type="spellStart"/>
      <w:r w:rsidRPr="00213695">
        <w:rPr>
          <w:sz w:val="24"/>
          <w:szCs w:val="24"/>
          <w:lang w:val="en-DK"/>
        </w:rPr>
        <w:t>dbt</w:t>
      </w:r>
      <w:proofErr w:type="spellEnd"/>
      <w:r w:rsidRPr="00213695">
        <w:rPr>
          <w:sz w:val="24"/>
          <w:szCs w:val="24"/>
          <w:lang w:val="en-DK"/>
        </w:rPr>
        <w:t xml:space="preserve"> task.</w:t>
      </w:r>
    </w:p>
    <w:p w14:paraId="0C456277" w14:textId="77777777" w:rsidR="00213695" w:rsidRPr="00213695" w:rsidRDefault="00213695" w:rsidP="00213695">
      <w:pPr>
        <w:numPr>
          <w:ilvl w:val="0"/>
          <w:numId w:val="6"/>
        </w:num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 xml:space="preserve">Configured the job to pull the latest code from the main branch and run </w:t>
      </w:r>
      <w:proofErr w:type="spellStart"/>
      <w:r w:rsidRPr="00213695">
        <w:rPr>
          <w:sz w:val="24"/>
          <w:szCs w:val="24"/>
          <w:lang w:val="en-DK"/>
        </w:rPr>
        <w:t>dbt</w:t>
      </w:r>
      <w:proofErr w:type="spellEnd"/>
      <w:r w:rsidRPr="00213695">
        <w:rPr>
          <w:sz w:val="24"/>
          <w:szCs w:val="24"/>
          <w:lang w:val="en-DK"/>
        </w:rPr>
        <w:t xml:space="preserve"> run, ensuring the data warehouse is always in sync with the codebase.</w:t>
      </w:r>
    </w:p>
    <w:p w14:paraId="5CDF30CB" w14:textId="77777777" w:rsidR="00213695" w:rsidRPr="00213695" w:rsidRDefault="00213695" w:rsidP="00213695">
      <w:pPr>
        <w:rPr>
          <w:b/>
          <w:bCs/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Phase 5: Insights &amp; Machine Learning</w:t>
      </w:r>
    </w:p>
    <w:p w14:paraId="795FB31C" w14:textId="77777777" w:rsidR="00213695" w:rsidRPr="00213695" w:rsidRDefault="00213695" w:rsidP="00213695">
      <w:pPr>
        <w:numPr>
          <w:ilvl w:val="0"/>
          <w:numId w:val="7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Dashboard:</w:t>
      </w:r>
      <w:r w:rsidRPr="00213695">
        <w:rPr>
          <w:sz w:val="24"/>
          <w:szCs w:val="24"/>
          <w:lang w:val="en-DK"/>
        </w:rPr>
        <w:t xml:space="preserve"> Built a Lakeview Dashboard to visualize the negative correlation between precipitation and bike ridership.</w:t>
      </w:r>
    </w:p>
    <w:p w14:paraId="6767316E" w14:textId="77777777" w:rsidR="00213695" w:rsidRPr="00213695" w:rsidRDefault="00213695" w:rsidP="00213695">
      <w:pPr>
        <w:numPr>
          <w:ilvl w:val="0"/>
          <w:numId w:val="7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Machine Learning:</w:t>
      </w:r>
      <w:r w:rsidRPr="00213695">
        <w:rPr>
          <w:sz w:val="24"/>
          <w:szCs w:val="24"/>
          <w:lang w:val="en-DK"/>
        </w:rPr>
        <w:t xml:space="preserve"> Developed a </w:t>
      </w:r>
      <w:proofErr w:type="spellStart"/>
      <w:r w:rsidRPr="00213695">
        <w:rPr>
          <w:sz w:val="24"/>
          <w:szCs w:val="24"/>
          <w:lang w:val="en-DK"/>
        </w:rPr>
        <w:t>PySpark</w:t>
      </w:r>
      <w:proofErr w:type="spellEnd"/>
      <w:r w:rsidRPr="00213695">
        <w:rPr>
          <w:sz w:val="24"/>
          <w:szCs w:val="24"/>
          <w:lang w:val="en-DK"/>
        </w:rPr>
        <w:t xml:space="preserve"> notebook (notebooks/taxi_demand_prediction.py) that trains a Linear Regression model.</w:t>
      </w:r>
    </w:p>
    <w:p w14:paraId="7CE03754" w14:textId="77777777" w:rsidR="00213695" w:rsidRPr="00213695" w:rsidRDefault="00213695" w:rsidP="00213695">
      <w:pPr>
        <w:numPr>
          <w:ilvl w:val="1"/>
          <w:numId w:val="7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Features:</w:t>
      </w:r>
      <w:r w:rsidRPr="00213695">
        <w:rPr>
          <w:sz w:val="24"/>
          <w:szCs w:val="24"/>
          <w:lang w:val="en-DK"/>
        </w:rPr>
        <w:t xml:space="preserve"> Max Temp, Precipitation, Snowfall.</w:t>
      </w:r>
    </w:p>
    <w:p w14:paraId="40B780B6" w14:textId="77777777" w:rsidR="00213695" w:rsidRPr="00213695" w:rsidRDefault="00213695" w:rsidP="00213695">
      <w:pPr>
        <w:numPr>
          <w:ilvl w:val="1"/>
          <w:numId w:val="7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Label:</w:t>
      </w:r>
      <w:r w:rsidRPr="00213695">
        <w:rPr>
          <w:sz w:val="24"/>
          <w:szCs w:val="24"/>
          <w:lang w:val="en-DK"/>
        </w:rPr>
        <w:t xml:space="preserve"> Total Taxi Trips.</w:t>
      </w:r>
    </w:p>
    <w:p w14:paraId="5AD18EDF" w14:textId="77777777" w:rsidR="00213695" w:rsidRPr="00213695" w:rsidRDefault="00213695" w:rsidP="00213695">
      <w:pPr>
        <w:numPr>
          <w:ilvl w:val="1"/>
          <w:numId w:val="7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Result:</w:t>
      </w:r>
      <w:r w:rsidRPr="00213695">
        <w:rPr>
          <w:sz w:val="24"/>
          <w:szCs w:val="24"/>
          <w:lang w:val="en-DK"/>
        </w:rPr>
        <w:t xml:space="preserve"> Successfully predicted taxi demand with measurable RMSE metrics.</w:t>
      </w:r>
    </w:p>
    <w:p w14:paraId="6424B131" w14:textId="77777777" w:rsidR="00213695" w:rsidRDefault="00213695" w:rsidP="00213695">
      <w:pPr>
        <w:rPr>
          <w:b/>
          <w:bCs/>
          <w:sz w:val="24"/>
          <w:szCs w:val="24"/>
          <w:lang w:val="en-DK"/>
        </w:rPr>
      </w:pPr>
    </w:p>
    <w:p w14:paraId="3462E92A" w14:textId="69079D26" w:rsidR="00213695" w:rsidRPr="00213695" w:rsidRDefault="00213695" w:rsidP="00213695">
      <w:pPr>
        <w:rPr>
          <w:b/>
          <w:bCs/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lastRenderedPageBreak/>
        <w:t>How to Run This Project</w:t>
      </w:r>
    </w:p>
    <w:p w14:paraId="5197B62A" w14:textId="77777777" w:rsidR="00213695" w:rsidRPr="00213695" w:rsidRDefault="00213695" w:rsidP="00213695">
      <w:pPr>
        <w:numPr>
          <w:ilvl w:val="0"/>
          <w:numId w:val="8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Clone the Repository:</w:t>
      </w:r>
    </w:p>
    <w:p w14:paraId="44345528" w14:textId="77777777" w:rsidR="00213695" w:rsidRPr="00213695" w:rsidRDefault="00213695" w:rsidP="00213695">
      <w:pPr>
        <w:numPr>
          <w:ilvl w:val="0"/>
          <w:numId w:val="11"/>
        </w:num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>git clone [</w:t>
      </w:r>
      <w:proofErr w:type="gramStart"/>
      <w:r w:rsidRPr="00213695">
        <w:rPr>
          <w:sz w:val="24"/>
          <w:szCs w:val="24"/>
          <w:lang w:val="en-DK"/>
        </w:rPr>
        <w:t>https://github.com/your-username/nyc-transportation-data-engineering.git](</w:t>
      </w:r>
      <w:proofErr w:type="gramEnd"/>
      <w:r w:rsidRPr="00213695">
        <w:rPr>
          <w:sz w:val="24"/>
          <w:szCs w:val="24"/>
          <w:lang w:val="en-DK"/>
        </w:rPr>
        <w:t>https://github.com/your-username/nyc-transportation-data-engineering.git)</w:t>
      </w:r>
    </w:p>
    <w:p w14:paraId="26B3A897" w14:textId="77777777" w:rsidR="00213695" w:rsidRPr="00213695" w:rsidRDefault="00213695" w:rsidP="00213695">
      <w:pPr>
        <w:numPr>
          <w:ilvl w:val="0"/>
          <w:numId w:val="11"/>
        </w:num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 xml:space="preserve">cd </w:t>
      </w:r>
      <w:proofErr w:type="spellStart"/>
      <w:r w:rsidRPr="00213695">
        <w:rPr>
          <w:sz w:val="24"/>
          <w:szCs w:val="24"/>
          <w:lang w:val="en-DK"/>
        </w:rPr>
        <w:t>nyc</w:t>
      </w:r>
      <w:proofErr w:type="spellEnd"/>
      <w:r w:rsidRPr="00213695">
        <w:rPr>
          <w:sz w:val="24"/>
          <w:szCs w:val="24"/>
          <w:lang w:val="en-DK"/>
        </w:rPr>
        <w:t>-transportation-data-engineering</w:t>
      </w:r>
    </w:p>
    <w:p w14:paraId="55576027" w14:textId="77777777" w:rsidR="00213695" w:rsidRPr="00213695" w:rsidRDefault="00213695" w:rsidP="00213695">
      <w:pPr>
        <w:rPr>
          <w:sz w:val="24"/>
          <w:szCs w:val="24"/>
          <w:lang w:val="en-DK"/>
        </w:rPr>
      </w:pPr>
    </w:p>
    <w:p w14:paraId="141093F5" w14:textId="77777777" w:rsidR="00213695" w:rsidRPr="00213695" w:rsidRDefault="00213695" w:rsidP="00213695">
      <w:pPr>
        <w:numPr>
          <w:ilvl w:val="0"/>
          <w:numId w:val="8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Set up Python Environment:</w:t>
      </w:r>
    </w:p>
    <w:p w14:paraId="5B08E509" w14:textId="77777777" w:rsidR="00213695" w:rsidRPr="00213695" w:rsidRDefault="00213695" w:rsidP="00213695">
      <w:pPr>
        <w:numPr>
          <w:ilvl w:val="0"/>
          <w:numId w:val="12"/>
        </w:num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 xml:space="preserve">python -m </w:t>
      </w:r>
      <w:proofErr w:type="spellStart"/>
      <w:proofErr w:type="gramStart"/>
      <w:r w:rsidRPr="00213695">
        <w:rPr>
          <w:sz w:val="24"/>
          <w:szCs w:val="24"/>
          <w:lang w:val="en-DK"/>
        </w:rPr>
        <w:t>venv</w:t>
      </w:r>
      <w:proofErr w:type="spellEnd"/>
      <w:r w:rsidRPr="00213695">
        <w:rPr>
          <w:sz w:val="24"/>
          <w:szCs w:val="24"/>
          <w:lang w:val="en-DK"/>
        </w:rPr>
        <w:t xml:space="preserve"> .</w:t>
      </w:r>
      <w:proofErr w:type="spellStart"/>
      <w:r w:rsidRPr="00213695">
        <w:rPr>
          <w:sz w:val="24"/>
          <w:szCs w:val="24"/>
          <w:lang w:val="en-DK"/>
        </w:rPr>
        <w:t>venv</w:t>
      </w:r>
      <w:proofErr w:type="spellEnd"/>
      <w:proofErr w:type="gramEnd"/>
    </w:p>
    <w:p w14:paraId="7F476B99" w14:textId="77777777" w:rsidR="00213695" w:rsidRPr="00213695" w:rsidRDefault="00213695" w:rsidP="00213695">
      <w:pPr>
        <w:numPr>
          <w:ilvl w:val="0"/>
          <w:numId w:val="12"/>
        </w:numPr>
        <w:rPr>
          <w:sz w:val="24"/>
          <w:szCs w:val="24"/>
          <w:lang w:val="en-DK"/>
        </w:rPr>
      </w:pPr>
      <w:proofErr w:type="gramStart"/>
      <w:r w:rsidRPr="00213695">
        <w:rPr>
          <w:sz w:val="24"/>
          <w:szCs w:val="24"/>
          <w:lang w:val="en-DK"/>
        </w:rPr>
        <w:t>source .</w:t>
      </w:r>
      <w:proofErr w:type="spellStart"/>
      <w:r w:rsidRPr="00213695">
        <w:rPr>
          <w:sz w:val="24"/>
          <w:szCs w:val="24"/>
          <w:lang w:val="en-DK"/>
        </w:rPr>
        <w:t>venv</w:t>
      </w:r>
      <w:proofErr w:type="spellEnd"/>
      <w:proofErr w:type="gramEnd"/>
      <w:r w:rsidRPr="00213695">
        <w:rPr>
          <w:sz w:val="24"/>
          <w:szCs w:val="24"/>
          <w:lang w:val="en-DK"/>
        </w:rPr>
        <w:t>/bin/</w:t>
      </w:r>
      <w:proofErr w:type="gramStart"/>
      <w:r w:rsidRPr="00213695">
        <w:rPr>
          <w:sz w:val="24"/>
          <w:szCs w:val="24"/>
          <w:lang w:val="en-DK"/>
        </w:rPr>
        <w:t>activate  #</w:t>
      </w:r>
      <w:proofErr w:type="gramEnd"/>
      <w:r w:rsidRPr="00213695">
        <w:rPr>
          <w:sz w:val="24"/>
          <w:szCs w:val="24"/>
          <w:lang w:val="en-DK"/>
        </w:rPr>
        <w:t xml:space="preserve"> </w:t>
      </w:r>
      <w:proofErr w:type="gramStart"/>
      <w:r w:rsidRPr="00213695">
        <w:rPr>
          <w:sz w:val="24"/>
          <w:szCs w:val="24"/>
          <w:lang w:val="en-DK"/>
        </w:rPr>
        <w:t>or .</w:t>
      </w:r>
      <w:proofErr w:type="gramEnd"/>
      <w:r w:rsidRPr="00213695">
        <w:rPr>
          <w:sz w:val="24"/>
          <w:szCs w:val="24"/>
          <w:lang w:val="en-DK"/>
        </w:rPr>
        <w:t>\.</w:t>
      </w:r>
      <w:proofErr w:type="spellStart"/>
      <w:r w:rsidRPr="00213695">
        <w:rPr>
          <w:sz w:val="24"/>
          <w:szCs w:val="24"/>
          <w:lang w:val="en-DK"/>
        </w:rPr>
        <w:t>venv</w:t>
      </w:r>
      <w:proofErr w:type="spellEnd"/>
      <w:r w:rsidRPr="00213695">
        <w:rPr>
          <w:sz w:val="24"/>
          <w:szCs w:val="24"/>
          <w:lang w:val="en-DK"/>
        </w:rPr>
        <w:t>\Scripts\activate on Windows</w:t>
      </w:r>
    </w:p>
    <w:p w14:paraId="71F7CAE9" w14:textId="77777777" w:rsidR="00213695" w:rsidRPr="00213695" w:rsidRDefault="00213695" w:rsidP="00213695">
      <w:pPr>
        <w:numPr>
          <w:ilvl w:val="0"/>
          <w:numId w:val="12"/>
        </w:num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>pip install -r requirements.txt</w:t>
      </w:r>
    </w:p>
    <w:p w14:paraId="4A303013" w14:textId="77777777" w:rsidR="00213695" w:rsidRPr="00213695" w:rsidRDefault="00213695" w:rsidP="00213695">
      <w:pPr>
        <w:rPr>
          <w:sz w:val="24"/>
          <w:szCs w:val="24"/>
          <w:lang w:val="en-DK"/>
        </w:rPr>
      </w:pPr>
    </w:p>
    <w:p w14:paraId="35B1243E" w14:textId="77777777" w:rsidR="00213695" w:rsidRPr="00213695" w:rsidRDefault="00213695" w:rsidP="00213695">
      <w:pPr>
        <w:numPr>
          <w:ilvl w:val="0"/>
          <w:numId w:val="8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Run Ingestion &amp; Load:</w:t>
      </w:r>
    </w:p>
    <w:p w14:paraId="67C8221B" w14:textId="77777777" w:rsidR="00213695" w:rsidRPr="00213695" w:rsidRDefault="00213695" w:rsidP="00213695">
      <w:pPr>
        <w:ind w:left="360"/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>Edit scripts/load_to_databricks.py with your Databricks host/token.</w:t>
      </w:r>
    </w:p>
    <w:p w14:paraId="03D15FDF" w14:textId="77777777" w:rsidR="00213695" w:rsidRPr="00213695" w:rsidRDefault="00213695" w:rsidP="00213695">
      <w:pPr>
        <w:numPr>
          <w:ilvl w:val="0"/>
          <w:numId w:val="13"/>
        </w:num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>python scripts/ingest_data.py</w:t>
      </w:r>
    </w:p>
    <w:p w14:paraId="12579D5F" w14:textId="77777777" w:rsidR="00213695" w:rsidRPr="00213695" w:rsidRDefault="00213695" w:rsidP="00213695">
      <w:pPr>
        <w:numPr>
          <w:ilvl w:val="0"/>
          <w:numId w:val="13"/>
        </w:num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>python scripts/load_to_databricks.py</w:t>
      </w:r>
    </w:p>
    <w:p w14:paraId="463CF132" w14:textId="77777777" w:rsidR="00213695" w:rsidRPr="00213695" w:rsidRDefault="00213695" w:rsidP="00213695">
      <w:pPr>
        <w:rPr>
          <w:sz w:val="24"/>
          <w:szCs w:val="24"/>
          <w:lang w:val="en-DK"/>
        </w:rPr>
      </w:pPr>
    </w:p>
    <w:p w14:paraId="2AFDE109" w14:textId="77777777" w:rsidR="00213695" w:rsidRPr="00213695" w:rsidRDefault="00213695" w:rsidP="00213695">
      <w:pPr>
        <w:numPr>
          <w:ilvl w:val="0"/>
          <w:numId w:val="8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 xml:space="preserve">Run </w:t>
      </w:r>
      <w:proofErr w:type="spellStart"/>
      <w:r w:rsidRPr="00213695">
        <w:rPr>
          <w:b/>
          <w:bCs/>
          <w:sz w:val="24"/>
          <w:szCs w:val="24"/>
          <w:lang w:val="en-DK"/>
        </w:rPr>
        <w:t>dbt</w:t>
      </w:r>
      <w:proofErr w:type="spellEnd"/>
      <w:r w:rsidRPr="00213695">
        <w:rPr>
          <w:b/>
          <w:bCs/>
          <w:sz w:val="24"/>
          <w:szCs w:val="24"/>
          <w:lang w:val="en-DK"/>
        </w:rPr>
        <w:t xml:space="preserve"> Pipeline:</w:t>
      </w:r>
    </w:p>
    <w:p w14:paraId="68AECFE3" w14:textId="77777777" w:rsidR="00213695" w:rsidRPr="00213695" w:rsidRDefault="00213695" w:rsidP="00213695">
      <w:pPr>
        <w:ind w:left="360"/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 xml:space="preserve">Configure your </w:t>
      </w:r>
      <w:proofErr w:type="spellStart"/>
      <w:r w:rsidRPr="00213695">
        <w:rPr>
          <w:sz w:val="24"/>
          <w:szCs w:val="24"/>
          <w:lang w:val="en-DK"/>
        </w:rPr>
        <w:t>profiles.yml</w:t>
      </w:r>
      <w:proofErr w:type="spellEnd"/>
      <w:r w:rsidRPr="00213695">
        <w:rPr>
          <w:sz w:val="24"/>
          <w:szCs w:val="24"/>
          <w:lang w:val="en-DK"/>
        </w:rPr>
        <w:t xml:space="preserve"> (template provided).</w:t>
      </w:r>
    </w:p>
    <w:p w14:paraId="156A2B75" w14:textId="77777777" w:rsidR="00213695" w:rsidRPr="00213695" w:rsidRDefault="00213695" w:rsidP="00213695">
      <w:pPr>
        <w:ind w:firstLine="360"/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 xml:space="preserve">Run </w:t>
      </w:r>
      <w:proofErr w:type="spellStart"/>
      <w:r w:rsidRPr="00213695">
        <w:rPr>
          <w:sz w:val="24"/>
          <w:szCs w:val="24"/>
          <w:lang w:val="en-DK"/>
        </w:rPr>
        <w:t>dbt</w:t>
      </w:r>
      <w:proofErr w:type="spellEnd"/>
      <w:r w:rsidRPr="00213695">
        <w:rPr>
          <w:sz w:val="24"/>
          <w:szCs w:val="24"/>
          <w:lang w:val="en-DK"/>
        </w:rPr>
        <w:t xml:space="preserve"> from the project folder:</w:t>
      </w:r>
    </w:p>
    <w:p w14:paraId="2511E1E0" w14:textId="77777777" w:rsidR="00213695" w:rsidRPr="00213695" w:rsidRDefault="00213695" w:rsidP="00213695">
      <w:pPr>
        <w:numPr>
          <w:ilvl w:val="0"/>
          <w:numId w:val="14"/>
        </w:numPr>
        <w:rPr>
          <w:sz w:val="24"/>
          <w:szCs w:val="24"/>
          <w:lang w:val="en-DK"/>
        </w:rPr>
      </w:pPr>
      <w:r w:rsidRPr="00213695">
        <w:rPr>
          <w:sz w:val="24"/>
          <w:szCs w:val="24"/>
          <w:lang w:val="en-DK"/>
        </w:rPr>
        <w:t xml:space="preserve">cd </w:t>
      </w:r>
      <w:proofErr w:type="spellStart"/>
      <w:r w:rsidRPr="00213695">
        <w:rPr>
          <w:sz w:val="24"/>
          <w:szCs w:val="24"/>
          <w:lang w:val="en-DK"/>
        </w:rPr>
        <w:t>dbt_project_venv</w:t>
      </w:r>
      <w:proofErr w:type="spellEnd"/>
    </w:p>
    <w:p w14:paraId="3A1314F5" w14:textId="77777777" w:rsidR="00213695" w:rsidRPr="00213695" w:rsidRDefault="00213695" w:rsidP="00213695">
      <w:pPr>
        <w:numPr>
          <w:ilvl w:val="0"/>
          <w:numId w:val="14"/>
        </w:numPr>
        <w:rPr>
          <w:sz w:val="24"/>
          <w:szCs w:val="24"/>
          <w:lang w:val="en-DK"/>
        </w:rPr>
      </w:pPr>
      <w:proofErr w:type="spellStart"/>
      <w:r w:rsidRPr="00213695">
        <w:rPr>
          <w:sz w:val="24"/>
          <w:szCs w:val="24"/>
          <w:lang w:val="en-DK"/>
        </w:rPr>
        <w:t>dbt</w:t>
      </w:r>
      <w:proofErr w:type="spellEnd"/>
      <w:r w:rsidRPr="00213695">
        <w:rPr>
          <w:sz w:val="24"/>
          <w:szCs w:val="24"/>
          <w:lang w:val="en-DK"/>
        </w:rPr>
        <w:t xml:space="preserve"> run</w:t>
      </w:r>
    </w:p>
    <w:p w14:paraId="0917D8E5" w14:textId="77777777" w:rsidR="00213695" w:rsidRPr="00213695" w:rsidRDefault="00213695" w:rsidP="00213695">
      <w:pPr>
        <w:rPr>
          <w:sz w:val="24"/>
          <w:szCs w:val="24"/>
          <w:lang w:val="en-DK"/>
        </w:rPr>
      </w:pPr>
    </w:p>
    <w:p w14:paraId="72E86D27" w14:textId="77777777" w:rsidR="00213695" w:rsidRPr="00213695" w:rsidRDefault="00213695" w:rsidP="00213695">
      <w:pPr>
        <w:rPr>
          <w:b/>
          <w:bCs/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Key Findings</w:t>
      </w:r>
    </w:p>
    <w:p w14:paraId="59B07890" w14:textId="77777777" w:rsidR="00213695" w:rsidRPr="00213695" w:rsidRDefault="00213695" w:rsidP="00213695">
      <w:pPr>
        <w:numPr>
          <w:ilvl w:val="0"/>
          <w:numId w:val="9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Rain kills bike rides:</w:t>
      </w:r>
      <w:r w:rsidRPr="00213695">
        <w:rPr>
          <w:sz w:val="24"/>
          <w:szCs w:val="24"/>
          <w:lang w:val="en-DK"/>
        </w:rPr>
        <w:t xml:space="preserve"> There is a sharp, immediate drop in Citi Bike usage on days with &gt;5mm of precipitation.</w:t>
      </w:r>
    </w:p>
    <w:p w14:paraId="620E0ED7" w14:textId="77777777" w:rsidR="00213695" w:rsidRPr="00213695" w:rsidRDefault="00213695" w:rsidP="00213695">
      <w:pPr>
        <w:numPr>
          <w:ilvl w:val="0"/>
          <w:numId w:val="9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Taxis are resilient:</w:t>
      </w:r>
      <w:r w:rsidRPr="00213695">
        <w:rPr>
          <w:sz w:val="24"/>
          <w:szCs w:val="24"/>
          <w:lang w:val="en-DK"/>
        </w:rPr>
        <w:t xml:space="preserve"> Yellow Taxi demand remains relatively stable regardless of temperature drops, though extreme weather events cause spikes in demand.</w:t>
      </w:r>
    </w:p>
    <w:p w14:paraId="2F4E4707" w14:textId="77777777" w:rsidR="00213695" w:rsidRDefault="00213695" w:rsidP="00213695">
      <w:pPr>
        <w:rPr>
          <w:b/>
          <w:bCs/>
          <w:sz w:val="24"/>
          <w:szCs w:val="24"/>
          <w:lang w:val="en-DK"/>
        </w:rPr>
      </w:pPr>
    </w:p>
    <w:p w14:paraId="505C48D6" w14:textId="47AF68A4" w:rsidR="00213695" w:rsidRPr="00213695" w:rsidRDefault="00213695" w:rsidP="00213695">
      <w:pPr>
        <w:rPr>
          <w:b/>
          <w:bCs/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Future Improvements</w:t>
      </w:r>
    </w:p>
    <w:p w14:paraId="7F6327CF" w14:textId="77777777" w:rsidR="00213695" w:rsidRPr="00213695" w:rsidRDefault="00213695" w:rsidP="00213695">
      <w:pPr>
        <w:numPr>
          <w:ilvl w:val="0"/>
          <w:numId w:val="10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Incremental Loading:</w:t>
      </w:r>
      <w:r w:rsidRPr="00213695">
        <w:rPr>
          <w:sz w:val="24"/>
          <w:szCs w:val="24"/>
          <w:lang w:val="en-DK"/>
        </w:rPr>
        <w:t xml:space="preserve"> Convert Silver models to incremental materialization to handle years of historical data efficiently.</w:t>
      </w:r>
    </w:p>
    <w:p w14:paraId="19FB29E3" w14:textId="77777777" w:rsidR="00213695" w:rsidRPr="00213695" w:rsidRDefault="00213695" w:rsidP="00213695">
      <w:pPr>
        <w:numPr>
          <w:ilvl w:val="0"/>
          <w:numId w:val="10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Data Quality Tests:</w:t>
      </w:r>
      <w:r w:rsidRPr="00213695">
        <w:rPr>
          <w:sz w:val="24"/>
          <w:szCs w:val="24"/>
          <w:lang w:val="en-DK"/>
        </w:rPr>
        <w:t xml:space="preserve"> Implement </w:t>
      </w:r>
      <w:proofErr w:type="spellStart"/>
      <w:r w:rsidRPr="00213695">
        <w:rPr>
          <w:sz w:val="24"/>
          <w:szCs w:val="24"/>
          <w:lang w:val="en-DK"/>
        </w:rPr>
        <w:t>dbt</w:t>
      </w:r>
      <w:proofErr w:type="spellEnd"/>
      <w:r w:rsidRPr="00213695">
        <w:rPr>
          <w:sz w:val="24"/>
          <w:szCs w:val="24"/>
          <w:lang w:val="en-DK"/>
        </w:rPr>
        <w:t xml:space="preserve"> test (Great Expectations) to automatically halt the pipeline if data quality drops.</w:t>
      </w:r>
    </w:p>
    <w:p w14:paraId="53829C57" w14:textId="77777777" w:rsidR="00213695" w:rsidRPr="00213695" w:rsidRDefault="00213695" w:rsidP="00213695">
      <w:pPr>
        <w:numPr>
          <w:ilvl w:val="0"/>
          <w:numId w:val="10"/>
        </w:numPr>
        <w:rPr>
          <w:sz w:val="24"/>
          <w:szCs w:val="24"/>
          <w:lang w:val="en-DK"/>
        </w:rPr>
      </w:pPr>
      <w:r w:rsidRPr="00213695">
        <w:rPr>
          <w:b/>
          <w:bCs/>
          <w:sz w:val="24"/>
          <w:szCs w:val="24"/>
          <w:lang w:val="en-DK"/>
        </w:rPr>
        <w:t>Airflow Integration:</w:t>
      </w:r>
      <w:r w:rsidRPr="00213695">
        <w:rPr>
          <w:sz w:val="24"/>
          <w:szCs w:val="24"/>
          <w:lang w:val="en-DK"/>
        </w:rPr>
        <w:t xml:space="preserve"> Move orchestration to Airflow for more complex dependency management outside of the Databricks ecosystem.</w:t>
      </w:r>
    </w:p>
    <w:p w14:paraId="1FCBA969" w14:textId="77777777" w:rsidR="006D4890" w:rsidRPr="00213695" w:rsidRDefault="006D4890">
      <w:pPr>
        <w:rPr>
          <w:sz w:val="24"/>
          <w:szCs w:val="24"/>
          <w:lang w:val="en-DK"/>
        </w:rPr>
      </w:pPr>
    </w:p>
    <w:sectPr w:rsidR="006D4890" w:rsidRPr="002136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A7FF0" w14:textId="77777777" w:rsidR="005363D2" w:rsidRDefault="005363D2" w:rsidP="00961960">
      <w:pPr>
        <w:spacing w:after="0" w:line="240" w:lineRule="auto"/>
      </w:pPr>
      <w:r>
        <w:separator/>
      </w:r>
    </w:p>
  </w:endnote>
  <w:endnote w:type="continuationSeparator" w:id="0">
    <w:p w14:paraId="40C05CDB" w14:textId="77777777" w:rsidR="005363D2" w:rsidRDefault="005363D2" w:rsidP="00961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017CA" w14:textId="77777777" w:rsidR="00961960" w:rsidRDefault="009619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311D0" w14:textId="77777777" w:rsidR="00961960" w:rsidRDefault="009619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8C54C" w14:textId="77777777" w:rsidR="00961960" w:rsidRDefault="009619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016D8" w14:textId="77777777" w:rsidR="005363D2" w:rsidRDefault="005363D2" w:rsidP="00961960">
      <w:pPr>
        <w:spacing w:after="0" w:line="240" w:lineRule="auto"/>
      </w:pPr>
      <w:r>
        <w:separator/>
      </w:r>
    </w:p>
  </w:footnote>
  <w:footnote w:type="continuationSeparator" w:id="0">
    <w:p w14:paraId="0E9D7403" w14:textId="77777777" w:rsidR="005363D2" w:rsidRDefault="005363D2" w:rsidP="00961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9B0CA" w14:textId="77777777" w:rsidR="00961960" w:rsidRDefault="00961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19EA4" w14:textId="77777777" w:rsidR="00961960" w:rsidRDefault="009619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4F3B" w14:textId="77777777" w:rsidR="00961960" w:rsidRDefault="009619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F08"/>
    <w:multiLevelType w:val="multilevel"/>
    <w:tmpl w:val="1E4A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804AD"/>
    <w:multiLevelType w:val="multilevel"/>
    <w:tmpl w:val="0E16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C0772"/>
    <w:multiLevelType w:val="multilevel"/>
    <w:tmpl w:val="A4FA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F27ED"/>
    <w:multiLevelType w:val="multilevel"/>
    <w:tmpl w:val="C796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11BE2"/>
    <w:multiLevelType w:val="multilevel"/>
    <w:tmpl w:val="1E4A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A75C98"/>
    <w:multiLevelType w:val="multilevel"/>
    <w:tmpl w:val="FBD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34C4A"/>
    <w:multiLevelType w:val="multilevel"/>
    <w:tmpl w:val="CFBA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003C5"/>
    <w:multiLevelType w:val="multilevel"/>
    <w:tmpl w:val="A836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675172"/>
    <w:multiLevelType w:val="multilevel"/>
    <w:tmpl w:val="B0E8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13747"/>
    <w:multiLevelType w:val="multilevel"/>
    <w:tmpl w:val="1E4A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876ED8"/>
    <w:multiLevelType w:val="multilevel"/>
    <w:tmpl w:val="474A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0D0174"/>
    <w:multiLevelType w:val="multilevel"/>
    <w:tmpl w:val="1E4A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A069E"/>
    <w:multiLevelType w:val="multilevel"/>
    <w:tmpl w:val="3574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04018"/>
    <w:multiLevelType w:val="multilevel"/>
    <w:tmpl w:val="1E4A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DC108B"/>
    <w:multiLevelType w:val="multilevel"/>
    <w:tmpl w:val="BE58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610299">
    <w:abstractNumId w:val="10"/>
  </w:num>
  <w:num w:numId="2" w16cid:durableId="558974416">
    <w:abstractNumId w:val="12"/>
  </w:num>
  <w:num w:numId="3" w16cid:durableId="1217474397">
    <w:abstractNumId w:val="6"/>
  </w:num>
  <w:num w:numId="4" w16cid:durableId="446043928">
    <w:abstractNumId w:val="5"/>
  </w:num>
  <w:num w:numId="5" w16cid:durableId="93520390">
    <w:abstractNumId w:val="3"/>
  </w:num>
  <w:num w:numId="6" w16cid:durableId="1393893164">
    <w:abstractNumId w:val="8"/>
  </w:num>
  <w:num w:numId="7" w16cid:durableId="546187931">
    <w:abstractNumId w:val="2"/>
  </w:num>
  <w:num w:numId="8" w16cid:durableId="1386415446">
    <w:abstractNumId w:val="7"/>
  </w:num>
  <w:num w:numId="9" w16cid:durableId="681277161">
    <w:abstractNumId w:val="14"/>
  </w:num>
  <w:num w:numId="10" w16cid:durableId="874077695">
    <w:abstractNumId w:val="1"/>
  </w:num>
  <w:num w:numId="11" w16cid:durableId="1698235632">
    <w:abstractNumId w:val="9"/>
  </w:num>
  <w:num w:numId="12" w16cid:durableId="317030228">
    <w:abstractNumId w:val="0"/>
  </w:num>
  <w:num w:numId="13" w16cid:durableId="838810727">
    <w:abstractNumId w:val="13"/>
  </w:num>
  <w:num w:numId="14" w16cid:durableId="2121483213">
    <w:abstractNumId w:val="11"/>
  </w:num>
  <w:num w:numId="15" w16cid:durableId="20338020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695"/>
    <w:rsid w:val="00213695"/>
    <w:rsid w:val="003F16FF"/>
    <w:rsid w:val="005363D2"/>
    <w:rsid w:val="00587C56"/>
    <w:rsid w:val="006D4890"/>
    <w:rsid w:val="00761D15"/>
    <w:rsid w:val="007A475C"/>
    <w:rsid w:val="008036EB"/>
    <w:rsid w:val="0086573C"/>
    <w:rsid w:val="00961960"/>
    <w:rsid w:val="00FE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FE7A7E"/>
  <w15:chartTrackingRefBased/>
  <w15:docId w15:val="{C9DDB61C-CE13-4462-9F76-AA19A78EA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D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960"/>
  </w:style>
  <w:style w:type="paragraph" w:styleId="Footer">
    <w:name w:val="footer"/>
    <w:basedOn w:val="Normal"/>
    <w:link w:val="Foot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960"/>
  </w:style>
  <w:style w:type="character" w:styleId="Hyperlink">
    <w:name w:val="Hyperlink"/>
    <w:basedOn w:val="DefaultParagraphFont"/>
    <w:uiPriority w:val="99"/>
    <w:unhideWhenUsed/>
    <w:rsid w:val="002136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6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nyc.gov/site/tlc/about/tlc-trip-record-data.page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s://citibikenyc.com/system-data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open-meteo.com/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lad\AppData\Local\Temp\Templafy\WordVsto\nbzt03a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TemplateConfiguration><![CDATA[{"elementsMetadata":[],"transformationConfigurations":[],"templateName":"blankdocument","templateDescription":"","enableDocumentContentUpdater":false,"version":"2.0"}]]></TemplafyTemplateConfiguration>
</file>

<file path=customXml/item2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BB7A73FA-6D92-4D44-B682-E1FDB530012B}">
  <ds:schemaRefs/>
</ds:datastoreItem>
</file>

<file path=customXml/itemProps2.xml><?xml version="1.0" encoding="utf-8"?>
<ds:datastoreItem xmlns:ds="http://schemas.openxmlformats.org/officeDocument/2006/customXml" ds:itemID="{57B1D9ED-8262-4FAC-B456-CF8627AF1A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nbzt03an</Template>
  <TotalTime>2</TotalTime>
  <Pages>5</Pages>
  <Words>850</Words>
  <Characters>4846</Characters>
  <Application>Microsoft Office Word</Application>
  <DocSecurity>0</DocSecurity>
  <Lines>40</Lines>
  <Paragraphs>11</Paragraphs>
  <ScaleCrop>false</ScaleCrop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Stefanescu</dc:creator>
  <cp:keywords/>
  <dc:description/>
  <cp:lastModifiedBy>Vlad Stefanescu</cp:lastModifiedBy>
  <cp:revision>1</cp:revision>
  <dcterms:created xsi:type="dcterms:W3CDTF">2025-11-26T19:07:00Z</dcterms:created>
  <dcterms:modified xsi:type="dcterms:W3CDTF">2025-11-26T19:09:00Z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inspari</vt:lpwstr>
  </property>
  <property fmtid="{D5CDD505-2E9C-101B-9397-08002B2CF9AE}" pid="3" name="TemplafyTemplateId">
    <vt:lpwstr>970289239577067778</vt:lpwstr>
  </property>
  <property fmtid="{D5CDD505-2E9C-101B-9397-08002B2CF9AE}" pid="4" name="TemplafyUserProfileId">
    <vt:lpwstr>1058034682720944128</vt:lpwstr>
  </property>
  <property fmtid="{D5CDD505-2E9C-101B-9397-08002B2CF9AE}" pid="5" name="TemplafyFromBlank">
    <vt:bool>true</vt:bool>
  </property>
</Properties>
</file>